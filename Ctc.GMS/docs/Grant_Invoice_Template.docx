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42" w:type="pct"/>
        <w:tblInd w:w="-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mpany and recipient info, invoice #, date and project information"/>
      </w:tblPr>
      <w:tblGrid>
        <w:gridCol w:w="6212"/>
        <w:gridCol w:w="4679"/>
      </w:tblGrid>
      <w:tr w:rsidR="00F11D6C" w14:paraId="77D629A9" w14:textId="77777777" w:rsidTr="0040251B">
        <w:trPr>
          <w:trHeight w:val="1151"/>
        </w:trPr>
        <w:tc>
          <w:tcPr>
            <w:tcW w:w="6211" w:type="dxa"/>
          </w:tcPr>
          <w:sdt>
            <w:sdtPr>
              <w:alias w:val="Company"/>
              <w:tag w:val=""/>
              <w:id w:val="-903908810"/>
              <w:placeholder>
                <w:docPart w:val="3A6D63ADF4F4428A928A2E5400D061D1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 w:multiLine="1"/>
            </w:sdtPr>
            <w:sdtEndPr/>
            <w:sdtContent>
              <w:p w14:paraId="77D629A7" w14:textId="7D0FBFFB" w:rsidR="00F11D6C" w:rsidRPr="0040251B" w:rsidRDefault="004B4F22" w:rsidP="00565A91">
                <w:pPr>
                  <w:pStyle w:val="Heading2"/>
                  <w:rPr>
                    <w:rStyle w:val="SubtleEmphasis"/>
                    <w:i w:val="0"/>
                    <w:iCs w:val="0"/>
                    <w:color w:val="7F7F7F" w:themeColor="text1" w:themeTint="80"/>
                  </w:rPr>
                </w:pPr>
                <w:r>
                  <w:t>Grantee Name</w:t>
                </w:r>
              </w:p>
            </w:sdtContent>
          </w:sdt>
        </w:tc>
        <w:tc>
          <w:tcPr>
            <w:tcW w:w="4679" w:type="dxa"/>
          </w:tcPr>
          <w:p w14:paraId="77D629A8" w14:textId="77777777" w:rsidR="00F11D6C" w:rsidRDefault="0040251B">
            <w:pPr>
              <w:pStyle w:val="Heading1"/>
            </w:pPr>
            <w:r>
              <w:t>invoice</w:t>
            </w:r>
          </w:p>
        </w:tc>
      </w:tr>
      <w:tr w:rsidR="00F11D6C" w14:paraId="77D629AF" w14:textId="77777777" w:rsidTr="0040251B">
        <w:trPr>
          <w:trHeight w:val="1349"/>
        </w:trPr>
        <w:tc>
          <w:tcPr>
            <w:tcW w:w="6211" w:type="dxa"/>
          </w:tcPr>
          <w:p w14:paraId="77D629AB" w14:textId="676CD912" w:rsidR="00F11D6C" w:rsidRDefault="004B4F22">
            <w:pPr>
              <w:pStyle w:val="NoSpacing"/>
            </w:pPr>
            <w:r>
              <w:t xml:space="preserve">Grantee Address </w:t>
            </w:r>
          </w:p>
          <w:p w14:paraId="3BAF58CD" w14:textId="17856A39" w:rsidR="004B4F22" w:rsidRDefault="004B4F22">
            <w:pPr>
              <w:pStyle w:val="NoSpacing"/>
            </w:pPr>
            <w:r>
              <w:t xml:space="preserve">City, State, Zip Code </w:t>
            </w:r>
          </w:p>
          <w:p w14:paraId="77D629AC" w14:textId="77777777" w:rsidR="00F11D6C" w:rsidRDefault="00F11D6C" w:rsidP="0040251B">
            <w:pPr>
              <w:pStyle w:val="NoSpacing"/>
            </w:pPr>
          </w:p>
        </w:tc>
        <w:tc>
          <w:tcPr>
            <w:tcW w:w="4679" w:type="dxa"/>
          </w:tcPr>
          <w:p w14:paraId="77D629AD" w14:textId="41C0A77A" w:rsidR="00F11D6C" w:rsidRDefault="0040251B">
            <w:pPr>
              <w:pStyle w:val="Rightalign"/>
            </w:pPr>
            <w:r>
              <w:rPr>
                <w:rStyle w:val="Heading3Char"/>
              </w:rPr>
              <w:t>INVOICE #</w:t>
            </w:r>
            <w:r>
              <w:t xml:space="preserve"> </w:t>
            </w:r>
            <w:r w:rsidR="00533665">
              <w:t>202</w:t>
            </w:r>
            <w:r w:rsidR="00EF080E">
              <w:t>1</w:t>
            </w:r>
            <w:r w:rsidR="00565A91">
              <w:t>C</w:t>
            </w:r>
            <w:r w:rsidR="009E0E3F">
              <w:t>02</w:t>
            </w:r>
            <w:r>
              <w:t>-</w:t>
            </w:r>
            <w:r w:rsidR="004A00CB">
              <w:t>5</w:t>
            </w:r>
          </w:p>
          <w:p w14:paraId="77D629AE" w14:textId="57E10F73" w:rsidR="00F11D6C" w:rsidRDefault="0040251B" w:rsidP="00A40CBD">
            <w:pPr>
              <w:pStyle w:val="Rightalign"/>
            </w:pPr>
            <w:r>
              <w:rPr>
                <w:rStyle w:val="Heading3Char"/>
              </w:rPr>
              <w:t>DATE</w:t>
            </w:r>
            <w:r>
              <w:t xml:space="preserve"> </w:t>
            </w:r>
            <w:sdt>
              <w:sdtPr>
                <w:id w:val="-1980452701"/>
                <w:placeholder>
                  <w:docPart w:val="2C5D14BD8E0745AD84C3AE0BF41D048C"/>
                </w:placeholder>
                <w:date w:fullDate="2025-11-18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4B4F22">
                  <w:t>November 18, 2025</w:t>
                </w:r>
              </w:sdtContent>
            </w:sdt>
          </w:p>
        </w:tc>
      </w:tr>
      <w:tr w:rsidR="00F11D6C" w14:paraId="77D629B8" w14:textId="77777777" w:rsidTr="0040251B">
        <w:trPr>
          <w:trHeight w:val="1871"/>
        </w:trPr>
        <w:tc>
          <w:tcPr>
            <w:tcW w:w="6211" w:type="dxa"/>
          </w:tcPr>
          <w:p w14:paraId="77D629B0" w14:textId="77777777" w:rsidR="00F11D6C" w:rsidRDefault="0040251B">
            <w:pPr>
              <w:pStyle w:val="Heading3"/>
            </w:pPr>
            <w:r>
              <w:t>TO</w:t>
            </w:r>
          </w:p>
          <w:p w14:paraId="77D629B1" w14:textId="77777777" w:rsidR="00F11D6C" w:rsidRDefault="0040251B">
            <w:pPr>
              <w:pStyle w:val="NoSpacing"/>
            </w:pPr>
            <w:r>
              <w:t>Commission on Teacher Credentialing</w:t>
            </w:r>
          </w:p>
          <w:p w14:paraId="77D629B2" w14:textId="5D1592EC" w:rsidR="00F11D6C" w:rsidRDefault="004B4F22">
            <w:pPr>
              <w:pStyle w:val="NoSpacing"/>
            </w:pPr>
            <w:r>
              <w:t>651 Bannon Street, Suite 600</w:t>
            </w:r>
          </w:p>
          <w:p w14:paraId="77D629B3" w14:textId="77777777" w:rsidR="00F11D6C" w:rsidRDefault="0040251B">
            <w:pPr>
              <w:pStyle w:val="NoSpacing"/>
            </w:pPr>
            <w:r>
              <w:t>Sacramento, CA 95811</w:t>
            </w:r>
          </w:p>
          <w:p w14:paraId="77D629B4" w14:textId="77777777" w:rsidR="00F11D6C" w:rsidRDefault="00F11D6C">
            <w:pPr>
              <w:pStyle w:val="NoSpacing"/>
            </w:pPr>
          </w:p>
          <w:p w14:paraId="77D629B5" w14:textId="77777777" w:rsidR="00F11D6C" w:rsidRDefault="00F11D6C" w:rsidP="0040251B">
            <w:pPr>
              <w:pStyle w:val="NoSpacing"/>
            </w:pPr>
          </w:p>
        </w:tc>
        <w:tc>
          <w:tcPr>
            <w:tcW w:w="4679" w:type="dxa"/>
          </w:tcPr>
          <w:p w14:paraId="77D629B6" w14:textId="4BA8DC93" w:rsidR="00F11D6C" w:rsidRDefault="0040251B">
            <w:pPr>
              <w:pStyle w:val="Rightalign"/>
            </w:pPr>
            <w:r>
              <w:rPr>
                <w:rStyle w:val="Heading3Char"/>
              </w:rPr>
              <w:t>FOR</w:t>
            </w:r>
            <w:r>
              <w:t xml:space="preserve"> Grant</w:t>
            </w:r>
            <w:r w:rsidR="004B4F22">
              <w:t xml:space="preserve"> Program</w:t>
            </w:r>
          </w:p>
          <w:p w14:paraId="77D629B7" w14:textId="77777777" w:rsidR="00F11D6C" w:rsidRDefault="00F11D6C" w:rsidP="0040251B">
            <w:pPr>
              <w:pStyle w:val="Rightalign"/>
            </w:pPr>
          </w:p>
        </w:tc>
      </w:tr>
    </w:tbl>
    <w:p w14:paraId="77D629B9" w14:textId="77777777" w:rsidR="00F11D6C" w:rsidRDefault="00F11D6C">
      <w:pPr>
        <w:pStyle w:val="NoSpacing"/>
      </w:pPr>
    </w:p>
    <w:tbl>
      <w:tblPr>
        <w:tblStyle w:val="GridTable1Light-Accent1"/>
        <w:tblW w:w="0" w:type="auto"/>
        <w:tblLook w:val="04E0" w:firstRow="1" w:lastRow="1" w:firstColumn="1" w:lastColumn="0" w:noHBand="0" w:noVBand="1"/>
      </w:tblPr>
      <w:tblGrid>
        <w:gridCol w:w="8545"/>
        <w:gridCol w:w="2245"/>
      </w:tblGrid>
      <w:tr w:rsidR="00F11D6C" w14:paraId="77D629BC" w14:textId="77777777" w:rsidTr="00F11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BA" w14:textId="77777777" w:rsidR="00F11D6C" w:rsidRDefault="0040251B">
            <w:pPr>
              <w:spacing w:line="276" w:lineRule="auto"/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Description</w:t>
            </w:r>
          </w:p>
        </w:tc>
        <w:tc>
          <w:tcPr>
            <w:tcW w:w="2245" w:type="dxa"/>
          </w:tcPr>
          <w:p w14:paraId="77D629BB" w14:textId="77777777" w:rsidR="00F11D6C" w:rsidRDefault="0040251B">
            <w:pPr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Amount</w:t>
            </w:r>
          </w:p>
        </w:tc>
      </w:tr>
      <w:tr w:rsidR="00F11D6C" w14:paraId="77D629BF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BD" w14:textId="6576279F" w:rsidR="00F11D6C" w:rsidRDefault="00565A91" w:rsidP="00565A91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Grant</w:t>
            </w:r>
            <w:r w:rsidR="004B4F22">
              <w:rPr>
                <w:b w:val="0"/>
              </w:rPr>
              <w:t xml:space="preserve"> Program </w:t>
            </w:r>
            <w:r w:rsidR="0040251B">
              <w:rPr>
                <w:b w:val="0"/>
              </w:rPr>
              <w:t xml:space="preserve">                                                                                                      </w:t>
            </w:r>
          </w:p>
        </w:tc>
        <w:tc>
          <w:tcPr>
            <w:tcW w:w="2245" w:type="dxa"/>
          </w:tcPr>
          <w:p w14:paraId="77D629BE" w14:textId="736B4F73" w:rsidR="00F11D6C" w:rsidRDefault="0040251B" w:rsidP="00305B3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$</w:t>
            </w:r>
            <w:r w:rsidR="004B4F22">
              <w:t>$$.$$</w:t>
            </w:r>
          </w:p>
        </w:tc>
      </w:tr>
      <w:tr w:rsidR="00F11D6C" w14:paraId="77D629C2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C0" w14:textId="73D8B7C5" w:rsidR="00F11D6C" w:rsidRDefault="004B4F22" w:rsidP="0017753C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Additional Payment Details</w:t>
            </w:r>
          </w:p>
        </w:tc>
        <w:tc>
          <w:tcPr>
            <w:tcW w:w="2245" w:type="dxa"/>
          </w:tcPr>
          <w:p w14:paraId="77D629C1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C5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C3" w14:textId="62D266D0" w:rsidR="00A60A4E" w:rsidRPr="004B4F22" w:rsidRDefault="004B4F22" w:rsidP="00591CB9">
            <w:pPr>
              <w:spacing w:line="276" w:lineRule="auto"/>
              <w:rPr>
                <w:b w:val="0"/>
                <w:bCs w:val="0"/>
              </w:rPr>
            </w:pPr>
            <w:r w:rsidRPr="004B4F22">
              <w:rPr>
                <w:b w:val="0"/>
                <w:bCs w:val="0"/>
              </w:rPr>
              <w:t>Fiscal Year</w:t>
            </w:r>
          </w:p>
        </w:tc>
        <w:tc>
          <w:tcPr>
            <w:tcW w:w="2245" w:type="dxa"/>
          </w:tcPr>
          <w:p w14:paraId="77D629C4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C8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C6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C7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74CE" w:rsidRPr="00F3480D" w14:paraId="5A25B109" w14:textId="77777777" w:rsidTr="009E47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1D0350FA" w14:textId="3507C16C" w:rsidR="00AD74CE" w:rsidRPr="00F3480D" w:rsidRDefault="00AD74CE" w:rsidP="009E479A">
            <w:pPr>
              <w:spacing w:line="276" w:lineRule="auto"/>
              <w:rPr>
                <w:bCs w:val="0"/>
                <w:sz w:val="28"/>
                <w:szCs w:val="28"/>
              </w:rPr>
            </w:pPr>
            <w:r w:rsidRPr="004B4F22">
              <w:rPr>
                <w:bCs w:val="0"/>
                <w:sz w:val="28"/>
                <w:szCs w:val="28"/>
                <w:highlight w:val="yellow"/>
              </w:rPr>
              <w:t>ENY 20</w:t>
            </w:r>
            <w:r w:rsidR="00A60A4E" w:rsidRPr="004B4F22">
              <w:rPr>
                <w:bCs w:val="0"/>
                <w:sz w:val="28"/>
                <w:szCs w:val="28"/>
                <w:highlight w:val="yellow"/>
              </w:rPr>
              <w:t>20</w:t>
            </w:r>
            <w:r w:rsidRPr="004B4F22">
              <w:rPr>
                <w:bCs w:val="0"/>
                <w:sz w:val="28"/>
                <w:szCs w:val="28"/>
                <w:highlight w:val="yellow"/>
              </w:rPr>
              <w:t xml:space="preserve"> 63602010-5432000-5388 </w:t>
            </w:r>
            <w:r w:rsidR="00C20755" w:rsidRPr="004B4F22">
              <w:rPr>
                <w:bCs w:val="0"/>
                <w:sz w:val="28"/>
                <w:szCs w:val="28"/>
                <w:highlight w:val="yellow"/>
              </w:rPr>
              <w:t>$</w:t>
            </w:r>
            <w:r w:rsidR="004A00CB" w:rsidRPr="004B4F22">
              <w:rPr>
                <w:bCs w:val="0"/>
                <w:sz w:val="28"/>
                <w:szCs w:val="28"/>
                <w:highlight w:val="yellow"/>
              </w:rPr>
              <w:t>43,200</w:t>
            </w:r>
            <w:r w:rsidRPr="004B4F22">
              <w:rPr>
                <w:bCs w:val="0"/>
                <w:sz w:val="28"/>
                <w:szCs w:val="28"/>
                <w:highlight w:val="yellow"/>
              </w:rPr>
              <w:t>.</w:t>
            </w:r>
            <w:r w:rsidR="004A00CB" w:rsidRPr="004B4F22">
              <w:rPr>
                <w:bCs w:val="0"/>
                <w:sz w:val="28"/>
                <w:szCs w:val="28"/>
                <w:highlight w:val="yellow"/>
              </w:rPr>
              <w:t>0</w:t>
            </w:r>
            <w:r w:rsidR="00A60A4E" w:rsidRPr="004B4F22">
              <w:rPr>
                <w:bCs w:val="0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2245" w:type="dxa"/>
          </w:tcPr>
          <w:p w14:paraId="23464730" w14:textId="77777777" w:rsidR="00AD74CE" w:rsidRPr="00F3480D" w:rsidRDefault="00AD74CE" w:rsidP="009E479A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  <w:szCs w:val="28"/>
              </w:rPr>
            </w:pPr>
          </w:p>
        </w:tc>
      </w:tr>
      <w:tr w:rsidR="00F11D6C" w14:paraId="77D629CB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C9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CA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CE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CC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CD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D1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CF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D0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D4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D2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D3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D7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D5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D6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DA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D8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D9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DD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DB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DC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E0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DE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DF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E3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E1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E2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E6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E4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E5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E9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E7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E8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EC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EA" w14:textId="77777777" w:rsidR="00F11D6C" w:rsidRDefault="00F11D6C">
            <w:pPr>
              <w:rPr>
                <w:b w:val="0"/>
              </w:rPr>
            </w:pPr>
          </w:p>
        </w:tc>
        <w:tc>
          <w:tcPr>
            <w:tcW w:w="2245" w:type="dxa"/>
          </w:tcPr>
          <w:p w14:paraId="77D629EB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EF" w14:textId="77777777" w:rsidTr="00F11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ED" w14:textId="77777777" w:rsidR="00F11D6C" w:rsidRDefault="00F11D6C">
            <w:pPr>
              <w:spacing w:line="276" w:lineRule="auto"/>
              <w:rPr>
                <w:b w:val="0"/>
              </w:rPr>
            </w:pPr>
          </w:p>
        </w:tc>
        <w:tc>
          <w:tcPr>
            <w:tcW w:w="2245" w:type="dxa"/>
          </w:tcPr>
          <w:p w14:paraId="77D629EE" w14:textId="77777777" w:rsidR="00F11D6C" w:rsidRDefault="00F11D6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D6C" w14:paraId="77D629F2" w14:textId="77777777" w:rsidTr="00F11D6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5" w:type="dxa"/>
          </w:tcPr>
          <w:p w14:paraId="77D629F0" w14:textId="77777777" w:rsidR="00F11D6C" w:rsidRDefault="0040251B">
            <w:pPr>
              <w:spacing w:line="276" w:lineRule="auto"/>
            </w:pPr>
            <w:r>
              <w:rPr>
                <w:color w:val="2E74B5" w:themeColor="accent1" w:themeShade="BF"/>
              </w:rPr>
              <w:t>Total</w:t>
            </w:r>
          </w:p>
        </w:tc>
        <w:tc>
          <w:tcPr>
            <w:tcW w:w="2245" w:type="dxa"/>
          </w:tcPr>
          <w:p w14:paraId="77D629F1" w14:textId="7E63BAF5" w:rsidR="00F11D6C" w:rsidRDefault="0040251B" w:rsidP="00305B3D">
            <w:pPr>
              <w:pStyle w:val="Amoun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4B4F22">
              <w:t>$$.$$</w:t>
            </w:r>
          </w:p>
        </w:tc>
      </w:tr>
    </w:tbl>
    <w:p w14:paraId="77D629F3" w14:textId="4F722710" w:rsidR="00F11D6C" w:rsidRDefault="0040251B">
      <w:pPr>
        <w:pStyle w:val="Closing"/>
      </w:pPr>
      <w:r>
        <w:t xml:space="preserve">Make all checks payable to </w:t>
      </w:r>
      <w:sdt>
        <w:sdtPr>
          <w:rPr>
            <w:rStyle w:val="Heading5Char"/>
            <w:rFonts w:asciiTheme="minorHAnsi" w:eastAsiaTheme="minorEastAsia" w:hAnsiTheme="minorHAnsi" w:cstheme="minorBidi"/>
            <w:color w:val="404040" w:themeColor="text1" w:themeTint="BF"/>
          </w:rPr>
          <w:alias w:val="Company"/>
          <w:tag w:val=""/>
          <w:id w:val="-1315406567"/>
          <w:placeholder>
            <w:docPart w:val="2B91A5CBB7874925BC140359BCC8BC8B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Style w:val="Heading5Char"/>
          </w:rPr>
        </w:sdtEndPr>
        <w:sdtContent>
          <w:r w:rsidR="004B4F22">
            <w:rPr>
              <w:rStyle w:val="Heading5Char"/>
              <w:rFonts w:asciiTheme="minorHAnsi" w:eastAsiaTheme="minorEastAsia" w:hAnsiTheme="minorHAnsi" w:cstheme="minorBidi"/>
              <w:color w:val="404040" w:themeColor="text1" w:themeTint="BF"/>
            </w:rPr>
            <w:t>Grantee Name</w:t>
          </w:r>
        </w:sdtContent>
      </w:sdt>
    </w:p>
    <w:p w14:paraId="77D629F4" w14:textId="77777777" w:rsidR="00F11D6C" w:rsidRDefault="0040251B">
      <w:pPr>
        <w:pStyle w:val="Closing"/>
      </w:pPr>
      <w:r>
        <w:t>Payment is due within 45 days.</w:t>
      </w:r>
    </w:p>
    <w:sectPr w:rsidR="00F11D6C">
      <w:foot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A8096" w14:textId="77777777" w:rsidR="003F3BC0" w:rsidRDefault="003F3BC0">
      <w:pPr>
        <w:spacing w:line="240" w:lineRule="auto"/>
      </w:pPr>
      <w:r>
        <w:separator/>
      </w:r>
    </w:p>
  </w:endnote>
  <w:endnote w:type="continuationSeparator" w:id="0">
    <w:p w14:paraId="76AFA74C" w14:textId="77777777" w:rsidR="003F3BC0" w:rsidRDefault="003F3B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29F9" w14:textId="77777777" w:rsidR="00F11D6C" w:rsidRDefault="0040251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 w:rsidR="00523C03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31A5" w14:textId="77777777" w:rsidR="003F3BC0" w:rsidRDefault="003F3BC0">
      <w:pPr>
        <w:spacing w:line="240" w:lineRule="auto"/>
      </w:pPr>
      <w:r>
        <w:separator/>
      </w:r>
    </w:p>
  </w:footnote>
  <w:footnote w:type="continuationSeparator" w:id="0">
    <w:p w14:paraId="6B53B2CA" w14:textId="77777777" w:rsidR="003F3BC0" w:rsidRDefault="003F3B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51B"/>
    <w:rsid w:val="00071AF0"/>
    <w:rsid w:val="00096F2F"/>
    <w:rsid w:val="00142BAA"/>
    <w:rsid w:val="0017753C"/>
    <w:rsid w:val="00177C36"/>
    <w:rsid w:val="001E02B3"/>
    <w:rsid w:val="00205BB4"/>
    <w:rsid w:val="00250240"/>
    <w:rsid w:val="00305B3D"/>
    <w:rsid w:val="0031098A"/>
    <w:rsid w:val="0034755F"/>
    <w:rsid w:val="003570EC"/>
    <w:rsid w:val="0037741D"/>
    <w:rsid w:val="003F3BC0"/>
    <w:rsid w:val="0040251B"/>
    <w:rsid w:val="00487E0D"/>
    <w:rsid w:val="0049743A"/>
    <w:rsid w:val="0049760B"/>
    <w:rsid w:val="004A00CB"/>
    <w:rsid w:val="004B4F22"/>
    <w:rsid w:val="004D64B5"/>
    <w:rsid w:val="00523C03"/>
    <w:rsid w:val="00533665"/>
    <w:rsid w:val="0054191D"/>
    <w:rsid w:val="00546F89"/>
    <w:rsid w:val="00565A91"/>
    <w:rsid w:val="00577515"/>
    <w:rsid w:val="005908DC"/>
    <w:rsid w:val="00591CB9"/>
    <w:rsid w:val="005C065E"/>
    <w:rsid w:val="00663BDF"/>
    <w:rsid w:val="00673A2D"/>
    <w:rsid w:val="006C4362"/>
    <w:rsid w:val="00721BC3"/>
    <w:rsid w:val="00727D96"/>
    <w:rsid w:val="00762CB8"/>
    <w:rsid w:val="00780369"/>
    <w:rsid w:val="007D2344"/>
    <w:rsid w:val="007F06AA"/>
    <w:rsid w:val="00843F0E"/>
    <w:rsid w:val="00846AC1"/>
    <w:rsid w:val="008F016A"/>
    <w:rsid w:val="00936910"/>
    <w:rsid w:val="00952F30"/>
    <w:rsid w:val="009741E2"/>
    <w:rsid w:val="009D05C4"/>
    <w:rsid w:val="009E0E3F"/>
    <w:rsid w:val="009E54A8"/>
    <w:rsid w:val="009F31B2"/>
    <w:rsid w:val="00A40CBD"/>
    <w:rsid w:val="00A4283D"/>
    <w:rsid w:val="00A60A4E"/>
    <w:rsid w:val="00A6661F"/>
    <w:rsid w:val="00A9194A"/>
    <w:rsid w:val="00AB1EF1"/>
    <w:rsid w:val="00AC6A0E"/>
    <w:rsid w:val="00AD34F5"/>
    <w:rsid w:val="00AD74CE"/>
    <w:rsid w:val="00B3451D"/>
    <w:rsid w:val="00B75F5F"/>
    <w:rsid w:val="00BF2A31"/>
    <w:rsid w:val="00C20755"/>
    <w:rsid w:val="00CB7B5E"/>
    <w:rsid w:val="00D10092"/>
    <w:rsid w:val="00D36197"/>
    <w:rsid w:val="00D9447D"/>
    <w:rsid w:val="00E07576"/>
    <w:rsid w:val="00E768AB"/>
    <w:rsid w:val="00EC3E02"/>
    <w:rsid w:val="00EF080E"/>
    <w:rsid w:val="00EF3EB8"/>
    <w:rsid w:val="00F11D6C"/>
    <w:rsid w:val="00FA5397"/>
    <w:rsid w:val="00FF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D629A7"/>
  <w15:chartTrackingRefBased/>
  <w15:docId w15:val="{D5F39656-A5A6-48CA-9DA6-50762D0D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40"/>
    </w:pPr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0" w:line="240" w:lineRule="auto"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7F7F7F" w:themeColor="text1" w:themeTint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qFormat/>
    <w:pPr>
      <w:spacing w:before="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1"/>
    <w:qFormat/>
    <w:pPr>
      <w:spacing w:before="320" w:after="0"/>
      <w:jc w:val="center"/>
      <w:outlineLvl w:val="3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qFormat/>
    <w:pPr>
      <w:keepNext/>
      <w:keepLines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7F7F7F" w:themeColor="text1" w:themeTint="80"/>
      <w:sz w:val="28"/>
      <w:szCs w:val="28"/>
    </w:r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bottom w:val="single" w:sz="4" w:space="0" w:color="BDD6EE" w:themeColor="accent1" w:themeTint="66"/>
        <w:insideH w:val="single" w:sz="4" w:space="0" w:color="BDD6EE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/>
        <w:bCs/>
        <w:color w:val="2E74B5" w:themeColor="accent1" w:themeShade="BF"/>
      </w:rPr>
      <w:tblPr/>
      <w:trPr>
        <w:tblHeader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"/>
    <w:qFormat/>
    <w:rPr>
      <w:i/>
      <w:iCs/>
      <w:color w:val="404040" w:themeColor="text1" w:themeTint="BF"/>
    </w:rPr>
  </w:style>
  <w:style w:type="paragraph" w:customStyle="1" w:styleId="Amount">
    <w:name w:val="Amount"/>
    <w:basedOn w:val="Normal"/>
    <w:uiPriority w:val="1"/>
    <w:qFormat/>
    <w:pPr>
      <w:spacing w:before="0" w:line="240" w:lineRule="auto"/>
      <w:jc w:val="right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Footer">
    <w:name w:val="footer"/>
    <w:basedOn w:val="Normal"/>
    <w:link w:val="FooterChar"/>
    <w:uiPriority w:val="2"/>
    <w:pPr>
      <w:tabs>
        <w:tab w:val="center" w:pos="4680"/>
        <w:tab w:val="right" w:pos="9360"/>
      </w:tabs>
      <w:spacing w:line="240" w:lineRule="auto"/>
      <w:jc w:val="center"/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2"/>
    <w:rPr>
      <w:color w:val="2E74B5" w:themeColor="accent1" w:themeShade="BF"/>
    </w:rPr>
  </w:style>
  <w:style w:type="paragraph" w:customStyle="1" w:styleId="Rightalign">
    <w:name w:val="Right align"/>
    <w:basedOn w:val="Normal"/>
    <w:uiPriority w:val="1"/>
    <w:qFormat/>
    <w:pPr>
      <w:spacing w:before="0" w:line="240" w:lineRule="auto"/>
      <w:jc w:val="right"/>
    </w:pPr>
  </w:style>
  <w:style w:type="paragraph" w:styleId="NoSpacing">
    <w:name w:val="No Spacing"/>
    <w:uiPriority w:val="1"/>
    <w:qFormat/>
    <w:pPr>
      <w:spacing w:after="0" w:line="240" w:lineRule="auto"/>
    </w:pPr>
    <w:rPr>
      <w:color w:val="404040" w:themeColor="text1" w:themeTint="BF"/>
    </w:rPr>
  </w:style>
  <w:style w:type="paragraph" w:styleId="Closing">
    <w:name w:val="Closing"/>
    <w:basedOn w:val="Normal"/>
    <w:link w:val="ClosingChar"/>
    <w:uiPriority w:val="1"/>
    <w:unhideWhenUsed/>
    <w:qFormat/>
    <w:pPr>
      <w:spacing w:before="200"/>
      <w:contextualSpacing/>
    </w:pPr>
  </w:style>
  <w:style w:type="character" w:customStyle="1" w:styleId="ClosingChar">
    <w:name w:val="Closing Char"/>
    <w:basedOn w:val="DefaultParagraphFont"/>
    <w:link w:val="Closing"/>
    <w:uiPriority w:val="1"/>
    <w:rPr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C0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C03"/>
    <w:rPr>
      <w:rFonts w:ascii="Segoe UI" w:hAnsi="Segoe UI" w:cs="Segoe UI"/>
      <w:color w:val="404040" w:themeColor="text1" w:themeTint="B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hambridge\AppData\Roaming\Microsoft\Templates\Service%20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6D63ADF4F4428A928A2E5400D06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B639B-68C9-41FD-B2A1-CDD53D235A8F}"/>
      </w:docPartPr>
      <w:docPartBody>
        <w:p w:rsidR="004257CD" w:rsidRDefault="004257CD">
          <w:pPr>
            <w:pStyle w:val="3A6D63ADF4F4428A928A2E5400D061D1"/>
          </w:pPr>
          <w:r>
            <w:t>[Company Name]</w:t>
          </w:r>
        </w:p>
      </w:docPartBody>
    </w:docPart>
    <w:docPart>
      <w:docPartPr>
        <w:name w:val="2C5D14BD8E0745AD84C3AE0BF41D0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04B3E-AE85-45C3-982A-8CA9FA67B137}"/>
      </w:docPartPr>
      <w:docPartBody>
        <w:p w:rsidR="004257CD" w:rsidRDefault="004257CD">
          <w:pPr>
            <w:pStyle w:val="2C5D14BD8E0745AD84C3AE0BF41D048C"/>
          </w:pPr>
          <w:r>
            <w:t>[Date]</w:t>
          </w:r>
        </w:p>
      </w:docPartBody>
    </w:docPart>
    <w:docPart>
      <w:docPartPr>
        <w:name w:val="2B91A5CBB7874925BC140359BCC8B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62A3F-B16E-40A1-901E-6213C3F6D9E5}"/>
      </w:docPartPr>
      <w:docPartBody>
        <w:p w:rsidR="004257CD" w:rsidRDefault="004257CD">
          <w:pPr>
            <w:pStyle w:val="2B91A5CBB7874925BC140359BCC8BC8B"/>
          </w:pPr>
          <w:r>
            <w:rPr>
              <w:rStyle w:val="Heading5Char"/>
            </w:rP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7CD"/>
    <w:rsid w:val="001A276E"/>
    <w:rsid w:val="001C15AD"/>
    <w:rsid w:val="00205BB4"/>
    <w:rsid w:val="0031098A"/>
    <w:rsid w:val="0034755F"/>
    <w:rsid w:val="004257CD"/>
    <w:rsid w:val="005908DC"/>
    <w:rsid w:val="00781A3B"/>
    <w:rsid w:val="00846AC1"/>
    <w:rsid w:val="009E54A8"/>
    <w:rsid w:val="00A4283D"/>
    <w:rsid w:val="00AC6A0E"/>
    <w:rsid w:val="00E768AB"/>
    <w:rsid w:val="00ED60AD"/>
    <w:rsid w:val="00EF3EB8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1"/>
    <w:qFormat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6D63ADF4F4428A928A2E5400D061D1">
    <w:name w:val="3A6D63ADF4F4428A928A2E5400D061D1"/>
  </w:style>
  <w:style w:type="character" w:styleId="SubtleEmphasis">
    <w:name w:val="Subtle Emphasis"/>
    <w:basedOn w:val="DefaultParagraphFont"/>
    <w:uiPriority w:val="1"/>
    <w:qFormat/>
    <w:rPr>
      <w:i/>
      <w:iCs/>
      <w:color w:val="404040" w:themeColor="text1" w:themeTint="BF"/>
    </w:rPr>
  </w:style>
  <w:style w:type="paragraph" w:customStyle="1" w:styleId="2C5D14BD8E0745AD84C3AE0BF41D048C">
    <w:name w:val="2C5D14BD8E0745AD84C3AE0BF41D048C"/>
  </w:style>
  <w:style w:type="character" w:customStyle="1" w:styleId="Heading5Char">
    <w:name w:val="Heading 5 Char"/>
    <w:basedOn w:val="DefaultParagraphFont"/>
    <w:link w:val="Heading5"/>
    <w:uiPriority w:val="1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2B91A5CBB7874925BC140359BCC8BC8B">
    <w:name w:val="2B91A5CBB7874925BC140359BCC8BC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ervice invoice with total onl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BC63C3D55E4E42A52C890C30E65E2C" ma:contentTypeVersion="3" ma:contentTypeDescription="Create a new document." ma:contentTypeScope="" ma:versionID="62ed7fe3adfbac3441af11b6b28ef99e">
  <xsd:schema xmlns:xsd="http://www.w3.org/2001/XMLSchema" xmlns:xs="http://www.w3.org/2001/XMLSchema" xmlns:p="http://schemas.microsoft.com/office/2006/metadata/properties" xmlns:ns2="83d19f4d-46ff-44be-83b2-871b41ef2604" targetNamespace="http://schemas.microsoft.com/office/2006/metadata/properties" ma:root="true" ma:fieldsID="1a07d2df1b03795cbbb1c689205c3a72" ns2:_="">
    <xsd:import namespace="83d19f4d-46ff-44be-83b2-871b41ef26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19f4d-46ff-44be-83b2-871b41ef26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0FCC7F-B40F-43A1-A726-4595A4B933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ECD737-21BF-44B9-8AE5-5A6475063018}">
  <ds:schemaRefs>
    <ds:schemaRef ds:uri="http://schemas.microsoft.com/office/2006/metadata/properties"/>
    <ds:schemaRef ds:uri="http://schemas.microsoft.com/office/infopath/2007/PartnerControls"/>
    <ds:schemaRef ds:uri="4edab309-9b0a-475c-94e9-db6f6cb54a8b"/>
    <ds:schemaRef ds:uri="a2946332-0daa-4ad9-b81b-75af1888fe46"/>
  </ds:schemaRefs>
</ds:datastoreItem>
</file>

<file path=customXml/itemProps3.xml><?xml version="1.0" encoding="utf-8"?>
<ds:datastoreItem xmlns:ds="http://schemas.openxmlformats.org/officeDocument/2006/customXml" ds:itemID="{19B30AC7-80EC-4B81-8C6E-CF4D711AC8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19f4d-46ff-44be-83b2-871b41ef26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276a93-cafd-4970-81b5-4e5074e42910}" enabled="0" method="" siteId="{78276a93-cafd-4970-81b5-4e5074e429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C:\Users\ehambridge\AppData\Roaming\Microsoft\Templates\Service invoice.dotx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Grantee Name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Hambridge, Elizabeth</dc:creator>
  <cp:keywords/>
  <cp:lastModifiedBy>Leslie Friend</cp:lastModifiedBy>
  <cp:revision>2</cp:revision>
  <cp:lastPrinted>2019-04-24T19:24:00Z</cp:lastPrinted>
  <dcterms:created xsi:type="dcterms:W3CDTF">2025-11-25T02:22:00Z</dcterms:created>
  <dcterms:modified xsi:type="dcterms:W3CDTF">2025-11-25T02:22:00Z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TC039875679991</vt:lpwstr>
  </property>
  <property fmtid="{D5CDD505-2E9C-101B-9397-08002B2CF9AE}" pid="3" name="ContentTypeId">
    <vt:lpwstr>0x01010073BC63C3D55E4E42A52C890C30E65E2C</vt:lpwstr>
  </property>
  <property fmtid="{D5CDD505-2E9C-101B-9397-08002B2CF9AE}" pid="4" name="Order">
    <vt:r8>19536000</vt:r8>
  </property>
  <property fmtid="{D5CDD505-2E9C-101B-9397-08002B2CF9AE}" pid="5" name="MediaServiceImageTags">
    <vt:lpwstr/>
  </property>
</Properties>
</file>